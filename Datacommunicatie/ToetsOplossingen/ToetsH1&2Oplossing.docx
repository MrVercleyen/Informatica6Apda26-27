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5"/>
        <w:gridCol w:w="1474"/>
        <w:gridCol w:w="1395"/>
        <w:gridCol w:w="1421"/>
        <w:gridCol w:w="1408"/>
      </w:tblGrid>
      <w:tr w:rsidR="00D01B58" w:rsidRPr="00924206" w14:paraId="6C4C71CB" w14:textId="77777777" w:rsidTr="00B241DD">
        <w:trPr>
          <w:cantSplit/>
          <w:trHeight w:val="385"/>
        </w:trPr>
        <w:tc>
          <w:tcPr>
            <w:tcW w:w="3935" w:type="dxa"/>
            <w:vMerge w:val="restart"/>
            <w:tcBorders>
              <w:top w:val="nil"/>
              <w:left w:val="nil"/>
            </w:tcBorders>
          </w:tcPr>
          <w:p w14:paraId="0C6215A3" w14:textId="77777777" w:rsidR="00D01B58" w:rsidRPr="00924206" w:rsidRDefault="00D01B58" w:rsidP="000420A5">
            <w:pPr>
              <w:spacing w:after="0"/>
              <w:rPr>
                <w:color w:val="808080"/>
              </w:rPr>
            </w:pPr>
            <w:bookmarkStart w:id="0" w:name="_Hlk69738215"/>
            <w:r w:rsidRPr="00924206">
              <w:rPr>
                <w:noProof/>
                <w:lang w:eastAsia="nl-BE"/>
              </w:rPr>
              <w:drawing>
                <wp:inline distT="0" distB="0" distL="0" distR="0" wp14:anchorId="2782B814" wp14:editId="5CDC8EF0">
                  <wp:extent cx="1531917" cy="655841"/>
                  <wp:effectExtent l="0" t="0" r="0" b="0"/>
                  <wp:docPr id="1" name="Afbeelding 1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66" cy="66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4D89F" w14:textId="77777777" w:rsidR="00D01B58" w:rsidRPr="00924206" w:rsidRDefault="00D01B58" w:rsidP="00D42D70">
            <w:pPr>
              <w:pStyle w:val="Heading5"/>
              <w:spacing w:after="0"/>
              <w:ind w:left="57"/>
              <w:jc w:val="left"/>
              <w:rPr>
                <w:color w:val="808080"/>
                <w:sz w:val="14"/>
                <w:szCs w:val="14"/>
              </w:rPr>
            </w:pPr>
            <w:r w:rsidRPr="00924206">
              <w:rPr>
                <w:color w:val="808080"/>
                <w:sz w:val="14"/>
                <w:szCs w:val="14"/>
              </w:rPr>
              <w:t>Campus Ledeberg</w:t>
            </w:r>
          </w:p>
          <w:p w14:paraId="4B570D66" w14:textId="77777777" w:rsidR="00D01B58" w:rsidRPr="00924206" w:rsidRDefault="00D01B58" w:rsidP="000420A5">
            <w:pPr>
              <w:autoSpaceDE w:val="0"/>
              <w:autoSpaceDN w:val="0"/>
              <w:adjustRightInd w:val="0"/>
              <w:spacing w:after="0"/>
              <w:ind w:left="57"/>
              <w:jc w:val="both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t xml:space="preserve">Hundelgemsesteenweg 93 </w:t>
            </w: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sym w:font="Wingdings" w:char="F0A7"/>
            </w: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9050 LEDEBERG</w:t>
            </w:r>
          </w:p>
          <w:p w14:paraId="65A9E063" w14:textId="77777777" w:rsidR="00D01B58" w:rsidRPr="00924206" w:rsidRDefault="00D01B58" w:rsidP="00CE7A80">
            <w:pPr>
              <w:spacing w:after="360"/>
              <w:ind w:left="57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sym w:font="Webdings" w:char="F0C5"/>
            </w: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t xml:space="preserve"> 09 231 23 48</w:t>
            </w:r>
          </w:p>
          <w:p w14:paraId="41122A1B" w14:textId="3AE2C666" w:rsidR="00C621ED" w:rsidRPr="00924206" w:rsidRDefault="00C621ED" w:rsidP="000420A5">
            <w:pPr>
              <w:spacing w:after="0"/>
              <w:ind w:left="57"/>
              <w:rPr>
                <w:color w:val="999999"/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  <w:right w:val="nil"/>
            </w:tcBorders>
            <w:vAlign w:val="bottom"/>
          </w:tcPr>
          <w:p w14:paraId="70E6161D" w14:textId="77777777" w:rsidR="00D01B58" w:rsidRPr="00924206" w:rsidRDefault="00D01B58" w:rsidP="00CE7A80">
            <w:pPr>
              <w:spacing w:after="0"/>
            </w:pPr>
            <w:r w:rsidRPr="00924206">
              <w:t>Naam:</w:t>
            </w:r>
          </w:p>
        </w:tc>
        <w:tc>
          <w:tcPr>
            <w:tcW w:w="4224" w:type="dxa"/>
            <w:gridSpan w:val="3"/>
            <w:tcBorders>
              <w:left w:val="nil"/>
              <w:bottom w:val="dotted" w:sz="4" w:space="0" w:color="auto"/>
            </w:tcBorders>
            <w:vAlign w:val="bottom"/>
          </w:tcPr>
          <w:p w14:paraId="45EB3B3D" w14:textId="77777777" w:rsidR="00D01B58" w:rsidRPr="00924206" w:rsidRDefault="00D01B58" w:rsidP="00CE7A80">
            <w:pPr>
              <w:tabs>
                <w:tab w:val="right" w:leader="dot" w:pos="4412"/>
              </w:tabs>
              <w:spacing w:after="0"/>
              <w:rPr>
                <w:b/>
              </w:rPr>
            </w:pPr>
          </w:p>
        </w:tc>
      </w:tr>
      <w:tr w:rsidR="00D01B58" w:rsidRPr="00924206" w14:paraId="6F56F718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4BB66265" w14:textId="77777777" w:rsidR="00D01B58" w:rsidRPr="00924206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2EE99B07" w14:textId="77777777" w:rsidR="00D01B58" w:rsidRPr="00924206" w:rsidRDefault="00D01B58" w:rsidP="00CE7A80">
            <w:pPr>
              <w:spacing w:after="0"/>
            </w:pPr>
            <w:r w:rsidRPr="00924206">
              <w:t>Klas:</w:t>
            </w:r>
          </w:p>
        </w:tc>
        <w:tc>
          <w:tcPr>
            <w:tcW w:w="4224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2ED2951" w14:textId="51E5A38B" w:rsidR="00D01B58" w:rsidRPr="00924206" w:rsidRDefault="00EE6693" w:rsidP="00CE7A80">
            <w:pPr>
              <w:tabs>
                <w:tab w:val="right" w:leader="dot" w:pos="4412"/>
              </w:tabs>
              <w:spacing w:after="0"/>
              <w:rPr>
                <w:lang w:val="en-GB"/>
              </w:rPr>
            </w:pPr>
            <w:r w:rsidRPr="00924206">
              <w:rPr>
                <w:lang w:val="en-GB"/>
              </w:rPr>
              <w:t>6ApDa</w:t>
            </w:r>
          </w:p>
        </w:tc>
      </w:tr>
      <w:tr w:rsidR="00D01B58" w:rsidRPr="00924206" w14:paraId="787924A9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7652386B" w14:textId="77777777" w:rsidR="00D01B58" w:rsidRPr="00924206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4B4B65DE" w14:textId="77777777" w:rsidR="00D01B58" w:rsidRPr="00924206" w:rsidRDefault="00D01B58" w:rsidP="00CE7A80">
            <w:pPr>
              <w:spacing w:after="0"/>
            </w:pPr>
            <w:r w:rsidRPr="00924206">
              <w:t>Datum:</w:t>
            </w:r>
          </w:p>
        </w:tc>
        <w:tc>
          <w:tcPr>
            <w:tcW w:w="4224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268FDF60" w14:textId="0E3895B3" w:rsidR="00D01B58" w:rsidRPr="00924206" w:rsidRDefault="002D06D8" w:rsidP="00CE7A80">
            <w:pPr>
              <w:tabs>
                <w:tab w:val="right" w:leader="dot" w:pos="4412"/>
              </w:tabs>
              <w:spacing w:after="0"/>
            </w:pPr>
            <w:r w:rsidRPr="00924206">
              <w:t>01</w:t>
            </w:r>
            <w:r w:rsidR="00FC7ADE" w:rsidRPr="00924206">
              <w:t>/1</w:t>
            </w:r>
            <w:r w:rsidRPr="00924206">
              <w:t>0</w:t>
            </w:r>
            <w:r w:rsidR="00FC7ADE" w:rsidRPr="00924206">
              <w:t>/202</w:t>
            </w:r>
            <w:r w:rsidRPr="00924206">
              <w:t>5</w:t>
            </w:r>
          </w:p>
        </w:tc>
      </w:tr>
      <w:tr w:rsidR="00D01B58" w:rsidRPr="00924206" w14:paraId="53CAA9C8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5A806FD6" w14:textId="77777777" w:rsidR="00D01B58" w:rsidRPr="00924206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0C4F5C1B" w14:textId="77777777" w:rsidR="00D01B58" w:rsidRPr="00924206" w:rsidRDefault="00D01B58" w:rsidP="00CE7A80">
            <w:pPr>
              <w:spacing w:after="0"/>
            </w:pPr>
            <w:r w:rsidRPr="00924206">
              <w:t>Vak:</w:t>
            </w:r>
          </w:p>
        </w:tc>
        <w:tc>
          <w:tcPr>
            <w:tcW w:w="4224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B8D38D8" w14:textId="5CE8CEED" w:rsidR="00D01B58" w:rsidRPr="00924206" w:rsidRDefault="00EE6693" w:rsidP="00CE7A80">
            <w:pPr>
              <w:tabs>
                <w:tab w:val="right" w:leader="dot" w:pos="4412"/>
              </w:tabs>
              <w:spacing w:after="0"/>
            </w:pPr>
            <w:r w:rsidRPr="00924206">
              <w:t>Datacommunicatie</w:t>
            </w:r>
          </w:p>
        </w:tc>
      </w:tr>
      <w:tr w:rsidR="00D01B58" w:rsidRPr="00924206" w14:paraId="6FC1F1A6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20E04C67" w14:textId="77777777" w:rsidR="00D01B58" w:rsidRPr="00924206" w:rsidRDefault="00D01B58" w:rsidP="000420A5"/>
        </w:tc>
        <w:tc>
          <w:tcPr>
            <w:tcW w:w="1474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57DFD0BA" w14:textId="77777777" w:rsidR="00D01B58" w:rsidRPr="00924206" w:rsidRDefault="00D01B58" w:rsidP="00CE7A80">
            <w:pPr>
              <w:spacing w:after="0"/>
            </w:pPr>
            <w:r w:rsidRPr="00924206">
              <w:t>Leerkracht:</w:t>
            </w:r>
          </w:p>
        </w:tc>
        <w:tc>
          <w:tcPr>
            <w:tcW w:w="4224" w:type="dxa"/>
            <w:gridSpan w:val="3"/>
            <w:tcBorders>
              <w:top w:val="dotted" w:sz="4" w:space="0" w:color="auto"/>
              <w:left w:val="nil"/>
              <w:bottom w:val="single" w:sz="4" w:space="0" w:color="auto"/>
            </w:tcBorders>
            <w:vAlign w:val="bottom"/>
          </w:tcPr>
          <w:p w14:paraId="40574A16" w14:textId="35237643" w:rsidR="00D01B58" w:rsidRPr="00924206" w:rsidRDefault="00EE6693" w:rsidP="00CE7A80">
            <w:pPr>
              <w:tabs>
                <w:tab w:val="right" w:leader="dot" w:pos="4433"/>
              </w:tabs>
              <w:spacing w:after="0"/>
            </w:pPr>
            <w:r w:rsidRPr="00924206">
              <w:t>V</w:t>
            </w:r>
            <w:r w:rsidR="002D06D8" w:rsidRPr="00924206">
              <w:t>ercleyen Vital</w:t>
            </w:r>
          </w:p>
        </w:tc>
      </w:tr>
      <w:tr w:rsidR="00D01B58" w:rsidRPr="00924206" w14:paraId="4A5BAD58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7E606E54" w14:textId="77777777" w:rsidR="00D01B58" w:rsidRPr="00924206" w:rsidRDefault="00D01B58" w:rsidP="000420A5"/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584A0" w14:textId="77777777" w:rsidR="00D01B58" w:rsidRPr="00924206" w:rsidRDefault="00D01B58" w:rsidP="00CE7A80">
            <w:pPr>
              <w:spacing w:after="0"/>
            </w:pPr>
            <w:r w:rsidRPr="00924206">
              <w:t>Pagina’s: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B6DCE8F" w14:textId="3DD323CE" w:rsidR="00D01B58" w:rsidRPr="00924206" w:rsidRDefault="00C36CFF" w:rsidP="00CE7A80">
            <w:pPr>
              <w:tabs>
                <w:tab w:val="right" w:leader="dot" w:pos="4433"/>
              </w:tabs>
              <w:spacing w:after="0"/>
            </w:pPr>
            <w:r w:rsidRPr="00924206">
              <w:t>3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E9A1505" w14:textId="775B0015" w:rsidR="00D01B58" w:rsidRPr="00924206" w:rsidRDefault="004B51F1" w:rsidP="000420A5">
            <w:pPr>
              <w:tabs>
                <w:tab w:val="right" w:leader="dot" w:pos="4433"/>
              </w:tabs>
              <w:spacing w:after="0"/>
            </w:pPr>
            <w:r w:rsidRPr="00924206">
              <w:t>SCORE</w:t>
            </w:r>
            <w:r w:rsidR="00D01B58" w:rsidRPr="00924206">
              <w:t>: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254F2F" w14:textId="2BF78C83" w:rsidR="00D01B58" w:rsidRPr="00924206" w:rsidRDefault="00D01B58" w:rsidP="000420A5">
            <w:pPr>
              <w:tabs>
                <w:tab w:val="right" w:leader="dot" w:pos="4433"/>
              </w:tabs>
              <w:spacing w:after="0"/>
              <w:jc w:val="right"/>
              <w:rPr>
                <w:b/>
              </w:rPr>
            </w:pPr>
            <w:r w:rsidRPr="00924206">
              <w:rPr>
                <w:b/>
                <w:sz w:val="24"/>
                <w:szCs w:val="32"/>
              </w:rPr>
              <w:t>/</w:t>
            </w:r>
            <w:r w:rsidR="00C36CFF" w:rsidRPr="00924206">
              <w:rPr>
                <w:b/>
                <w:sz w:val="24"/>
                <w:szCs w:val="32"/>
              </w:rPr>
              <w:t>2</w:t>
            </w:r>
            <w:r w:rsidR="009C4A93">
              <w:rPr>
                <w:b/>
                <w:sz w:val="24"/>
                <w:szCs w:val="32"/>
              </w:rPr>
              <w:t>7</w:t>
            </w:r>
          </w:p>
        </w:tc>
      </w:tr>
      <w:tr w:rsidR="00C36CFF" w:rsidRPr="00924206" w14:paraId="35FC523E" w14:textId="77777777" w:rsidTr="004B51F1">
        <w:trPr>
          <w:cantSplit/>
          <w:trHeight w:val="385"/>
        </w:trPr>
        <w:tc>
          <w:tcPr>
            <w:tcW w:w="3935" w:type="dxa"/>
            <w:tcBorders>
              <w:left w:val="nil"/>
            </w:tcBorders>
          </w:tcPr>
          <w:p w14:paraId="0D1C62AB" w14:textId="77777777" w:rsidR="00C36CFF" w:rsidRPr="00924206" w:rsidRDefault="00C36CFF" w:rsidP="000420A5"/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01FB89" w14:textId="77777777" w:rsidR="00C36CFF" w:rsidRPr="00924206" w:rsidRDefault="00C36CFF" w:rsidP="00CE7A80">
            <w:pPr>
              <w:spacing w:after="0"/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81B8034" w14:textId="77777777" w:rsidR="00C36CFF" w:rsidRPr="00924206" w:rsidRDefault="00C36CFF" w:rsidP="00CE7A80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211FEAB" w14:textId="77777777" w:rsidR="00C36CFF" w:rsidRPr="00924206" w:rsidRDefault="00C36CFF" w:rsidP="000420A5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63AD4E" w14:textId="77777777" w:rsidR="00C36CFF" w:rsidRPr="00924206" w:rsidRDefault="00C36CFF" w:rsidP="000420A5">
            <w:pPr>
              <w:tabs>
                <w:tab w:val="right" w:leader="dot" w:pos="4433"/>
              </w:tabs>
              <w:spacing w:after="0"/>
              <w:jc w:val="right"/>
              <w:rPr>
                <w:b/>
                <w:sz w:val="24"/>
                <w:szCs w:val="32"/>
              </w:rPr>
            </w:pPr>
          </w:p>
        </w:tc>
      </w:tr>
    </w:tbl>
    <w:bookmarkEnd w:id="0"/>
    <w:p w14:paraId="003ED9B6" w14:textId="63FB185D" w:rsidR="003B5EEC" w:rsidRPr="00924206" w:rsidRDefault="000C47ED" w:rsidP="00D7182B">
      <w:pPr>
        <w:pStyle w:val="Title"/>
        <w:tabs>
          <w:tab w:val="right" w:leader="dot" w:pos="9639"/>
        </w:tabs>
      </w:pPr>
      <w:r w:rsidRPr="00924206">
        <w:t>Toets</w:t>
      </w:r>
      <w:r w:rsidR="00EE6693" w:rsidRPr="00924206">
        <w:t xml:space="preserve"> Datacommunicatie</w:t>
      </w:r>
      <w:r w:rsidRPr="00924206">
        <w:t xml:space="preserve"> H1&amp;2</w:t>
      </w:r>
    </w:p>
    <w:p w14:paraId="434CF7D0" w14:textId="77777777" w:rsidR="008D4ABB" w:rsidRPr="00924206" w:rsidRDefault="008D4ABB" w:rsidP="008D4ABB">
      <w:pPr>
        <w:rPr>
          <w:b/>
        </w:rPr>
      </w:pPr>
      <w:r w:rsidRPr="008D4ABB">
        <w:t>III-ApDa-da</w:t>
      </w:r>
      <w:r w:rsidRPr="00924206">
        <w:t xml:space="preserve"> 27 </w:t>
      </w:r>
      <w:r w:rsidRPr="00924206">
        <w:rPr>
          <w:b/>
        </w:rPr>
        <w:t>De leerlingen lichten een lagenmodel voor datacommunicatie en de functie en werking van communicatieprotocollen in een netwerk toe.</w:t>
      </w:r>
    </w:p>
    <w:p w14:paraId="2BAE96E4" w14:textId="05BFD3CC" w:rsidR="008D4ABB" w:rsidRPr="00924206" w:rsidRDefault="008D4ABB" w:rsidP="002F5F39">
      <w:r w:rsidRPr="0092420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2CF14F" wp14:editId="06E51FDA">
                <wp:simplePos x="0" y="0"/>
                <wp:positionH relativeFrom="margin">
                  <wp:posOffset>-59055</wp:posOffset>
                </wp:positionH>
                <wp:positionV relativeFrom="paragraph">
                  <wp:posOffset>74295</wp:posOffset>
                </wp:positionV>
                <wp:extent cx="6179820" cy="7620"/>
                <wp:effectExtent l="0" t="0" r="30480" b="30480"/>
                <wp:wrapNone/>
                <wp:docPr id="1544059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98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7653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65pt,5.85pt" to="481.9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6886AC0" w14:textId="51499368" w:rsidR="00EA3F36" w:rsidRPr="00924206" w:rsidRDefault="007C2868" w:rsidP="00B40C77">
      <w:pPr>
        <w:pStyle w:val="Heading1"/>
      </w:pPr>
      <w:r w:rsidRPr="00924206">
        <w:t>Communicatie</w:t>
      </w:r>
      <w:r w:rsidR="00B40C77" w:rsidRPr="00924206">
        <w:tab/>
      </w:r>
      <w:r w:rsidR="002D06D8" w:rsidRPr="00924206">
        <w:t>/</w:t>
      </w:r>
      <w:r w:rsidR="009C4A93">
        <w:t>7</w:t>
      </w:r>
    </w:p>
    <w:p w14:paraId="082AB185" w14:textId="489BFC92" w:rsidR="004E7CAF" w:rsidRPr="00924206" w:rsidRDefault="004E7CAF" w:rsidP="00B40C77">
      <w:pPr>
        <w:pStyle w:val="Heading2"/>
      </w:pPr>
      <w:r w:rsidRPr="00924206">
        <w:t xml:space="preserve">Teken een schema voor datacommunicatie. Duidt </w:t>
      </w:r>
      <w:r w:rsidR="001A4AD2" w:rsidRPr="00924206">
        <w:t>onderstaande</w:t>
      </w:r>
      <w:r w:rsidRPr="00924206">
        <w:t xml:space="preserve"> termen aan op je schema:</w:t>
      </w:r>
      <w:r w:rsidR="001A4AD2" w:rsidRPr="00924206">
        <w:t xml:space="preserve"> </w:t>
      </w:r>
      <w:r w:rsidR="002D06D8" w:rsidRPr="00924206">
        <w:rPr>
          <w:b w:val="0"/>
          <w:bCs/>
        </w:rPr>
        <w:t>Z</w:t>
      </w:r>
      <w:r w:rsidRPr="00924206">
        <w:rPr>
          <w:b w:val="0"/>
          <w:bCs/>
        </w:rPr>
        <w:t>ender, Ontvanger,</w:t>
      </w:r>
      <w:r w:rsidR="002D06D8" w:rsidRPr="00924206">
        <w:rPr>
          <w:b w:val="0"/>
          <w:bCs/>
        </w:rPr>
        <w:t xml:space="preserve"> medium</w:t>
      </w:r>
      <w:r w:rsidR="00C36CFF" w:rsidRPr="00924206">
        <w:rPr>
          <w:b w:val="0"/>
          <w:bCs/>
        </w:rPr>
        <w:t xml:space="preserve"> (2x)</w:t>
      </w:r>
      <w:r w:rsidR="001A4AD2" w:rsidRPr="00924206">
        <w:tab/>
        <w:t>/</w:t>
      </w:r>
      <w:r w:rsidR="009C4A93">
        <w:t>3</w:t>
      </w:r>
    </w:p>
    <w:p w14:paraId="2C200AAA" w14:textId="77777777" w:rsidR="004E7CAF" w:rsidRPr="00924206" w:rsidRDefault="004E7CAF" w:rsidP="004E7CAF"/>
    <w:p w14:paraId="27FC6233" w14:textId="77777777" w:rsidR="004E7CAF" w:rsidRPr="00924206" w:rsidRDefault="004E7CAF" w:rsidP="004E7CAF"/>
    <w:p w14:paraId="66D95632" w14:textId="77777777" w:rsidR="004E7CAF" w:rsidRPr="00924206" w:rsidRDefault="004E7CAF" w:rsidP="004E7CAF"/>
    <w:p w14:paraId="46B31404" w14:textId="77777777" w:rsidR="004E7CAF" w:rsidRPr="00924206" w:rsidRDefault="004E7CAF" w:rsidP="004E7CAF"/>
    <w:p w14:paraId="38CA261C" w14:textId="77777777" w:rsidR="004E7CAF" w:rsidRPr="00924206" w:rsidRDefault="004E7CAF" w:rsidP="004E7CAF"/>
    <w:p w14:paraId="0F22F2DB" w14:textId="77777777" w:rsidR="004E7CAF" w:rsidRPr="00924206" w:rsidRDefault="004E7CAF" w:rsidP="004E7CAF"/>
    <w:p w14:paraId="0D1D8173" w14:textId="77777777" w:rsidR="004E7CAF" w:rsidRPr="00924206" w:rsidRDefault="004E7CAF" w:rsidP="004E7CAF"/>
    <w:p w14:paraId="4A1E16F3" w14:textId="09909519" w:rsidR="001A4AD2" w:rsidRPr="00924206" w:rsidRDefault="00324002" w:rsidP="004E7CAF">
      <w:r w:rsidRPr="00324002">
        <w:drawing>
          <wp:inline distT="0" distB="0" distL="0" distR="0" wp14:anchorId="0AB4A924" wp14:editId="26C2342C">
            <wp:extent cx="6120130" cy="2120265"/>
            <wp:effectExtent l="0" t="0" r="0" b="0"/>
            <wp:docPr id="2100157748" name="Picture 1" descr="A line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57748" name="Picture 1" descr="A line with text and word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E719" w14:textId="534B007E" w:rsidR="00BC6E2A" w:rsidRPr="00924206" w:rsidRDefault="00BC6E2A">
      <w:pPr>
        <w:spacing w:after="160" w:line="259" w:lineRule="auto"/>
      </w:pPr>
      <w:r w:rsidRPr="00924206">
        <w:br w:type="page"/>
      </w:r>
    </w:p>
    <w:p w14:paraId="57227C18" w14:textId="18A63559" w:rsidR="004E7CAF" w:rsidRPr="00924206" w:rsidRDefault="004E7CAF" w:rsidP="004E7CAF">
      <w:pPr>
        <w:pStyle w:val="Heading2"/>
      </w:pPr>
      <w:r w:rsidRPr="00924206">
        <w:lastRenderedPageBreak/>
        <w:t>Geef een voorbeeld van communicatie</w:t>
      </w:r>
      <w:r w:rsidR="001A4AD2" w:rsidRPr="00924206">
        <w:t>. Benoem</w:t>
      </w:r>
      <w:r w:rsidRPr="00924206">
        <w:t xml:space="preserve"> </w:t>
      </w:r>
      <w:r w:rsidR="001A4AD2" w:rsidRPr="00924206">
        <w:t>bovenstaande</w:t>
      </w:r>
      <w:r w:rsidRPr="00924206">
        <w:t xml:space="preserve"> term</w:t>
      </w:r>
      <w:r w:rsidR="001A4AD2" w:rsidRPr="00924206">
        <w:t>en</w:t>
      </w:r>
      <w:r w:rsidRPr="00924206">
        <w:t xml:space="preserve"> </w:t>
      </w:r>
      <w:r w:rsidR="001A4AD2" w:rsidRPr="00924206">
        <w:t>in je uitleg</w:t>
      </w:r>
      <w:r w:rsidRPr="00924206">
        <w:t>. Je voorbeeld mag uit het dagelijkse leven komen.</w:t>
      </w:r>
      <w:r w:rsidR="001A4AD2" w:rsidRPr="00924206">
        <w:t xml:space="preserve"> </w:t>
      </w:r>
      <w:r w:rsidR="001A4AD2" w:rsidRPr="00924206">
        <w:tab/>
        <w:t>/2</w:t>
      </w:r>
    </w:p>
    <w:p w14:paraId="018BDAEB" w14:textId="187CE6FB" w:rsidR="001A4AD2" w:rsidRPr="00924206" w:rsidRDefault="00324002" w:rsidP="001A4AD2">
      <w:r>
        <w:t>Bellen naar school, ik ben de zender, school is de ontvanger, telefoonlijn is het medium.</w:t>
      </w:r>
    </w:p>
    <w:p w14:paraId="42B8DDA3" w14:textId="77777777" w:rsidR="001A4AD2" w:rsidRDefault="001A4AD2" w:rsidP="001A4AD2"/>
    <w:p w14:paraId="79D27D0E" w14:textId="77777777" w:rsidR="00324002" w:rsidRPr="00924206" w:rsidRDefault="00324002" w:rsidP="001A4AD2"/>
    <w:p w14:paraId="37404663" w14:textId="77777777" w:rsidR="001A4AD2" w:rsidRPr="00924206" w:rsidRDefault="001A4AD2" w:rsidP="001A4AD2"/>
    <w:p w14:paraId="683A8E83" w14:textId="77777777" w:rsidR="001A4AD2" w:rsidRPr="00924206" w:rsidRDefault="001A4AD2" w:rsidP="001A4AD2"/>
    <w:p w14:paraId="45267164" w14:textId="77777777" w:rsidR="001A4AD2" w:rsidRPr="00924206" w:rsidRDefault="001A4AD2" w:rsidP="001A4AD2"/>
    <w:p w14:paraId="043CC09B" w14:textId="77777777" w:rsidR="004E7CAF" w:rsidRPr="00924206" w:rsidRDefault="004E7CAF" w:rsidP="004E7CAF"/>
    <w:p w14:paraId="467CD7A7" w14:textId="42278EC0" w:rsidR="001A4AD2" w:rsidRPr="00924206" w:rsidRDefault="001A4AD2" w:rsidP="004E7CAF">
      <w:pPr>
        <w:pStyle w:val="Heading2"/>
      </w:pPr>
      <w:r w:rsidRPr="00924206">
        <w:t>Wat is het verschil tussen een simplex unicastbericht en een full-duplex broadcast bericht? Leg uit</w:t>
      </w:r>
      <w:r w:rsidR="00BC6E2A" w:rsidRPr="00924206">
        <w:t>. G</w:t>
      </w:r>
      <w:r w:rsidRPr="00924206">
        <w:t>eef voor beide een voorbeeld.</w:t>
      </w:r>
      <w:r w:rsidRPr="00924206">
        <w:tab/>
        <w:t>/2</w:t>
      </w:r>
    </w:p>
    <w:p w14:paraId="13121EE1" w14:textId="77777777" w:rsidR="00324002" w:rsidRDefault="00324002" w:rsidP="004E7CAF">
      <w:r>
        <w:t xml:space="preserve">Simplex : 1richting &amp; Unicast : voor 1 persoon bestemd </w:t>
      </w:r>
    </w:p>
    <w:p w14:paraId="19FA8F84" w14:textId="15F88FBD" w:rsidR="001A4AD2" w:rsidRDefault="00324002" w:rsidP="004E7CAF">
      <w:r>
        <w:t>Voorbeeld: persoonlijke show op tv met 1 iemand als publiek</w:t>
      </w:r>
    </w:p>
    <w:p w14:paraId="347068C8" w14:textId="77777777" w:rsidR="00324002" w:rsidRDefault="00324002" w:rsidP="004E7CAF"/>
    <w:p w14:paraId="42D1AC83" w14:textId="03806BDE" w:rsidR="001A4AD2" w:rsidRDefault="00324002" w:rsidP="004E7CAF">
      <w:r>
        <w:t>Full-duplex : beide richtingen tegelijk &amp; broadcast : naar iedereen</w:t>
      </w:r>
    </w:p>
    <w:p w14:paraId="2803F2AA" w14:textId="6C1D8FC5" w:rsidR="001A4AD2" w:rsidRPr="00924206" w:rsidRDefault="00324002" w:rsidP="004E7CAF">
      <w:r>
        <w:t>Voorbeeld : een online meeting</w:t>
      </w:r>
    </w:p>
    <w:p w14:paraId="3322BA4F" w14:textId="3F7A5E6C" w:rsidR="007C2868" w:rsidRPr="00924206" w:rsidRDefault="007C2868" w:rsidP="007C2868">
      <w:pPr>
        <w:pStyle w:val="Heading1"/>
      </w:pPr>
      <w:r w:rsidRPr="00924206">
        <w:t>Transmissie</w:t>
      </w:r>
      <w:r w:rsidR="00B40C77" w:rsidRPr="00924206">
        <w:tab/>
        <w:t>/</w:t>
      </w:r>
      <w:r w:rsidR="006C1D6E">
        <w:t>2</w:t>
      </w:r>
    </w:p>
    <w:p w14:paraId="3CA26632" w14:textId="59E42042" w:rsidR="004E7CAF" w:rsidRPr="00924206" w:rsidRDefault="004E7CAF" w:rsidP="004E7CAF">
      <w:pPr>
        <w:pStyle w:val="Heading2"/>
      </w:pPr>
      <w:r w:rsidRPr="00924206">
        <w:t>Welke twee verwante termen liggen aan de basis van de term “modem”?</w:t>
      </w:r>
      <w:r w:rsidR="001A4AD2" w:rsidRPr="00924206">
        <w:tab/>
        <w:t>/</w:t>
      </w:r>
      <w:r w:rsidR="00173763">
        <w:t>2</w:t>
      </w:r>
    </w:p>
    <w:p w14:paraId="5C0C6067" w14:textId="4CFF06D0" w:rsidR="004E7CAF" w:rsidRPr="00924206" w:rsidRDefault="00C36CFF" w:rsidP="00C36CFF">
      <w:pPr>
        <w:ind w:left="284"/>
      </w:pPr>
      <w:r w:rsidRPr="00924206">
        <w:t>-</w:t>
      </w:r>
      <w:r w:rsidR="00324002">
        <w:t xml:space="preserve"> moduleren</w:t>
      </w:r>
    </w:p>
    <w:p w14:paraId="53303591" w14:textId="7E218835" w:rsidR="00C36CFF" w:rsidRPr="00924206" w:rsidRDefault="00C36CFF" w:rsidP="00C36CFF">
      <w:pPr>
        <w:ind w:left="284"/>
      </w:pPr>
      <w:r w:rsidRPr="00924206">
        <w:t>-</w:t>
      </w:r>
      <w:r w:rsidR="00324002">
        <w:t xml:space="preserve"> demoduleren</w:t>
      </w:r>
    </w:p>
    <w:p w14:paraId="414D20DE" w14:textId="09D7B0F1" w:rsidR="00BC6E2A" w:rsidRPr="00924206" w:rsidRDefault="004E7CAF" w:rsidP="002D06D8">
      <w:pPr>
        <w:pStyle w:val="Heading1"/>
      </w:pPr>
      <w:r w:rsidRPr="00924206">
        <w:t>Netwerken</w:t>
      </w:r>
      <w:r w:rsidR="00B40C77" w:rsidRPr="00924206">
        <w:tab/>
        <w:t>/</w:t>
      </w:r>
      <w:r w:rsidR="002D06D8" w:rsidRPr="00924206">
        <w:t>6</w:t>
      </w:r>
    </w:p>
    <w:p w14:paraId="0160BC70" w14:textId="0BD7CFA5" w:rsidR="004E7CAF" w:rsidRPr="00924206" w:rsidRDefault="004E7CAF" w:rsidP="002D06D8">
      <w:pPr>
        <w:pStyle w:val="Heading2"/>
      </w:pPr>
      <w:r w:rsidRPr="00924206">
        <w:t xml:space="preserve">Een thuisnetwerk bestaat </w:t>
      </w:r>
      <w:r w:rsidR="002D06D8" w:rsidRPr="00924206">
        <w:t>uit een aantal apparaten die elk apart verbonden zijn op een switch</w:t>
      </w:r>
      <w:r w:rsidRPr="00924206">
        <w:t>.</w:t>
      </w:r>
      <w:r w:rsidR="002D06D8" w:rsidRPr="00924206">
        <w:t xml:space="preserve"> Wat is de makkelijkste opstelling die we kunnen gebruiken en leg uit.</w:t>
      </w:r>
      <w:r w:rsidR="001A4AD2" w:rsidRPr="00924206">
        <w:tab/>
        <w:t>/</w:t>
      </w:r>
      <w:r w:rsidR="002D06D8" w:rsidRPr="00924206">
        <w:t>2</w:t>
      </w:r>
    </w:p>
    <w:p w14:paraId="244E6EE2" w14:textId="0819B501" w:rsidR="004E7CAF" w:rsidRPr="00324002" w:rsidRDefault="004E7CAF" w:rsidP="004E7CAF">
      <w:pPr>
        <w:jc w:val="center"/>
        <w:rPr>
          <w:lang w:val="en-US"/>
        </w:rPr>
      </w:pPr>
      <w:r w:rsidRPr="00324002">
        <w:rPr>
          <w:lang w:val="en-US"/>
        </w:rPr>
        <w:t xml:space="preserve">Ring  –  Bus  –  </w:t>
      </w:r>
      <w:r w:rsidRPr="00324002">
        <w:rPr>
          <w:highlight w:val="yellow"/>
          <w:lang w:val="en-US"/>
        </w:rPr>
        <w:t>Ster</w:t>
      </w:r>
      <w:r w:rsidRPr="00324002">
        <w:rPr>
          <w:lang w:val="en-US"/>
        </w:rPr>
        <w:t xml:space="preserve">  –  Mesh</w:t>
      </w:r>
    </w:p>
    <w:p w14:paraId="4B56EABA" w14:textId="77777777" w:rsidR="002D06D8" w:rsidRPr="00324002" w:rsidRDefault="002D06D8" w:rsidP="004E7CAF">
      <w:pPr>
        <w:jc w:val="center"/>
        <w:rPr>
          <w:lang w:val="en-US"/>
        </w:rPr>
      </w:pPr>
    </w:p>
    <w:p w14:paraId="6A776BB9" w14:textId="3C8F8B85" w:rsidR="002D06D8" w:rsidRPr="00324002" w:rsidRDefault="00924206" w:rsidP="002D06D8">
      <w:r w:rsidRPr="00324002">
        <w:t xml:space="preserve">    </w:t>
      </w:r>
      <w:r w:rsidR="00324002" w:rsidRPr="00324002">
        <w:t>Makkelijk voor een switch o</w:t>
      </w:r>
      <w:r w:rsidR="00324002">
        <w:t>m alle adressen bij te houden en nieuwe devices op aan te sluiten</w:t>
      </w:r>
    </w:p>
    <w:p w14:paraId="768E41B1" w14:textId="77777777" w:rsidR="002D06D8" w:rsidRPr="00324002" w:rsidRDefault="002D06D8" w:rsidP="004E7CAF">
      <w:pPr>
        <w:jc w:val="center"/>
      </w:pPr>
    </w:p>
    <w:p w14:paraId="7A758329" w14:textId="30259DDA" w:rsidR="002D06D8" w:rsidRPr="00924206" w:rsidRDefault="002D06D8" w:rsidP="00EE1349">
      <w:pPr>
        <w:pStyle w:val="Heading2"/>
      </w:pPr>
      <w:r w:rsidRPr="00924206">
        <w:t>Teken een voorbeeld van dit netwerk</w:t>
      </w:r>
      <w:r w:rsidRPr="00924206">
        <w:tab/>
        <w:t>/2</w:t>
      </w:r>
    </w:p>
    <w:p w14:paraId="48F96DAA" w14:textId="5DCECD61" w:rsidR="00C36CFF" w:rsidRPr="00924206" w:rsidRDefault="00324002" w:rsidP="002D06D8">
      <w:r w:rsidRPr="00324002">
        <w:drawing>
          <wp:inline distT="0" distB="0" distL="0" distR="0" wp14:anchorId="61A9FC12" wp14:editId="6CF64BF5">
            <wp:extent cx="1752600" cy="1447294"/>
            <wp:effectExtent l="0" t="0" r="0" b="635"/>
            <wp:docPr id="1393343606" name="Picture 1" descr="A computer network diagram with blue boxes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43606" name="Picture 1" descr="A computer network diagram with blue boxes and blue squar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5876" cy="145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D7C6" w14:textId="604BEF84" w:rsidR="007C2868" w:rsidRPr="00924206" w:rsidRDefault="002D06D8" w:rsidP="00EE1349">
      <w:pPr>
        <w:pStyle w:val="Heading2"/>
      </w:pPr>
      <w:r w:rsidRPr="00924206">
        <w:t>Leg het verschil uit tussen WAN &amp; LAN.</w:t>
      </w:r>
      <w:r w:rsidR="00EE1349" w:rsidRPr="00924206">
        <w:tab/>
        <w:t>/2</w:t>
      </w:r>
    </w:p>
    <w:p w14:paraId="5D3A6F71" w14:textId="5700E2F7" w:rsidR="002D06D8" w:rsidRDefault="00324002" w:rsidP="00EE1349">
      <w:r>
        <w:t>Wan : wereldwijd netwerk</w:t>
      </w:r>
    </w:p>
    <w:p w14:paraId="3A5C2048" w14:textId="5833FE58" w:rsidR="00324002" w:rsidRPr="00924206" w:rsidRDefault="00324002" w:rsidP="00EE1349">
      <w:r>
        <w:t>Lan : lokaal netwerk</w:t>
      </w:r>
    </w:p>
    <w:p w14:paraId="0BEFD4C3" w14:textId="0AB3B231" w:rsidR="00BC6E2A" w:rsidRPr="00924206" w:rsidRDefault="00BC6E2A">
      <w:pPr>
        <w:spacing w:after="160" w:line="259" w:lineRule="auto"/>
      </w:pPr>
    </w:p>
    <w:p w14:paraId="052A5971" w14:textId="77777777" w:rsidR="002D06D8" w:rsidRPr="00924206" w:rsidRDefault="002D06D8">
      <w:pPr>
        <w:spacing w:after="160" w:line="259" w:lineRule="auto"/>
      </w:pPr>
    </w:p>
    <w:p w14:paraId="0873F3B4" w14:textId="77777777" w:rsidR="002D06D8" w:rsidRPr="00924206" w:rsidRDefault="002D06D8">
      <w:pPr>
        <w:spacing w:after="160" w:line="259" w:lineRule="auto"/>
      </w:pPr>
    </w:p>
    <w:p w14:paraId="70955A69" w14:textId="6073A032" w:rsidR="00EE1349" w:rsidRPr="00924206" w:rsidRDefault="00EE1349" w:rsidP="00EE1349">
      <w:pPr>
        <w:pStyle w:val="Heading1"/>
      </w:pPr>
      <w:r w:rsidRPr="00924206">
        <w:t>Het</w:t>
      </w:r>
      <w:r w:rsidR="002D06D8" w:rsidRPr="00924206">
        <w:t xml:space="preserve"> netwerkmodel</w:t>
      </w:r>
      <w:r w:rsidR="00B40C77" w:rsidRPr="00924206">
        <w:tab/>
        <w:t>/</w:t>
      </w:r>
      <w:r w:rsidR="00C36CFF" w:rsidRPr="00924206">
        <w:t>7</w:t>
      </w:r>
    </w:p>
    <w:p w14:paraId="5D5C6C46" w14:textId="77777777" w:rsidR="00EE1349" w:rsidRPr="00924206" w:rsidRDefault="00EE1349" w:rsidP="00EE1349"/>
    <w:p w14:paraId="5C6C4649" w14:textId="1D240D54" w:rsidR="00EE1349" w:rsidRPr="00924206" w:rsidRDefault="002D06D8" w:rsidP="00790E47">
      <w:pPr>
        <w:pStyle w:val="Heading2"/>
        <w:numPr>
          <w:ilvl w:val="0"/>
          <w:numId w:val="24"/>
        </w:numPr>
        <w:ind w:left="567"/>
      </w:pPr>
      <w:r w:rsidRPr="00924206">
        <w:t>Welke lagen behoren tot het OSI model die niet tot het TCP/IP model behoren</w:t>
      </w:r>
      <w:r w:rsidR="00B40C77" w:rsidRPr="00924206">
        <w:t>.</w:t>
      </w:r>
      <w:r w:rsidR="00EE1349" w:rsidRPr="00924206">
        <w:tab/>
        <w:t>/</w:t>
      </w:r>
      <w:r w:rsidRPr="00924206">
        <w:t>3</w:t>
      </w:r>
    </w:p>
    <w:p w14:paraId="2B40F740" w14:textId="19CB8988" w:rsidR="00EE1349" w:rsidRPr="00924206" w:rsidRDefault="002D06D8" w:rsidP="002D06D8">
      <w:pPr>
        <w:ind w:left="568"/>
      </w:pPr>
      <w:r w:rsidRPr="00924206">
        <w:t>-</w:t>
      </w:r>
      <w:r w:rsidR="00324002">
        <w:t xml:space="preserve"> presentatielaag</w:t>
      </w:r>
    </w:p>
    <w:p w14:paraId="671A6024" w14:textId="7ED3E122" w:rsidR="002D06D8" w:rsidRPr="00924206" w:rsidRDefault="002D06D8" w:rsidP="002D06D8">
      <w:pPr>
        <w:ind w:left="568"/>
      </w:pPr>
      <w:r w:rsidRPr="00924206">
        <w:t>-</w:t>
      </w:r>
      <w:r w:rsidR="00324002">
        <w:t xml:space="preserve"> sessielaag</w:t>
      </w:r>
    </w:p>
    <w:p w14:paraId="11243974" w14:textId="3DFFD52B" w:rsidR="002D06D8" w:rsidRPr="00924206" w:rsidRDefault="002D06D8" w:rsidP="002D06D8">
      <w:pPr>
        <w:ind w:left="568"/>
      </w:pPr>
      <w:r w:rsidRPr="00924206">
        <w:t>-</w:t>
      </w:r>
      <w:r w:rsidR="00324002">
        <w:t xml:space="preserve"> verbindingslaag</w:t>
      </w:r>
    </w:p>
    <w:p w14:paraId="374B6D42" w14:textId="77777777" w:rsidR="00BC6E2A" w:rsidRPr="00924206" w:rsidRDefault="00BC6E2A" w:rsidP="00EE1349"/>
    <w:p w14:paraId="24C5154E" w14:textId="22EB0E92" w:rsidR="00EE1349" w:rsidRPr="00924206" w:rsidRDefault="00EE1349" w:rsidP="00EE1349">
      <w:pPr>
        <w:pStyle w:val="Heading2"/>
      </w:pPr>
      <w:r w:rsidRPr="00924206">
        <w:t>Tot welke laag</w:t>
      </w:r>
      <w:r w:rsidR="002D06D8" w:rsidRPr="00924206">
        <w:t xml:space="preserve"> van het OSI-model</w:t>
      </w:r>
      <w:r w:rsidRPr="00924206">
        <w:t xml:space="preserve"> behoren onderstaande </w:t>
      </w:r>
      <w:r w:rsidR="002D06D8" w:rsidRPr="00924206">
        <w:t>acties</w:t>
      </w:r>
      <w:r w:rsidRPr="00924206">
        <w:t>?</w:t>
      </w:r>
      <w:r w:rsidRPr="00924206">
        <w:tab/>
        <w:t>/2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EE1349" w:rsidRPr="00924206" w14:paraId="358DC39E" w14:textId="77777777" w:rsidTr="002D06D8">
        <w:tc>
          <w:tcPr>
            <w:tcW w:w="3681" w:type="dxa"/>
            <w:vAlign w:val="center"/>
          </w:tcPr>
          <w:p w14:paraId="5E14A78C" w14:textId="1466A0CC" w:rsidR="00EE1349" w:rsidRPr="00924206" w:rsidRDefault="002D06D8" w:rsidP="00EE1349">
            <w:pPr>
              <w:jc w:val="center"/>
            </w:pPr>
            <w:r w:rsidRPr="00924206">
              <w:t>Het browsen op instagram</w:t>
            </w:r>
          </w:p>
        </w:tc>
        <w:tc>
          <w:tcPr>
            <w:tcW w:w="5947" w:type="dxa"/>
          </w:tcPr>
          <w:p w14:paraId="124A41D1" w14:textId="434F4380" w:rsidR="00EE1349" w:rsidRPr="00924206" w:rsidRDefault="00324002" w:rsidP="00EE1349">
            <w:r>
              <w:t>applicatielaag</w:t>
            </w:r>
          </w:p>
          <w:p w14:paraId="596C949A" w14:textId="77777777" w:rsidR="00EE1349" w:rsidRPr="00924206" w:rsidRDefault="00EE1349" w:rsidP="00EE1349"/>
        </w:tc>
      </w:tr>
      <w:tr w:rsidR="00EE1349" w:rsidRPr="00924206" w14:paraId="1A744CC9" w14:textId="77777777" w:rsidTr="002D06D8">
        <w:tc>
          <w:tcPr>
            <w:tcW w:w="3681" w:type="dxa"/>
            <w:vAlign w:val="center"/>
          </w:tcPr>
          <w:p w14:paraId="1A965EEA" w14:textId="76D86410" w:rsidR="00EE1349" w:rsidRPr="00924206" w:rsidRDefault="002D06D8" w:rsidP="00EE1349">
            <w:pPr>
              <w:jc w:val="center"/>
            </w:pPr>
            <w:r w:rsidRPr="00924206">
              <w:t>Het afsluiten van een netwerkverbinding</w:t>
            </w:r>
          </w:p>
        </w:tc>
        <w:tc>
          <w:tcPr>
            <w:tcW w:w="5947" w:type="dxa"/>
          </w:tcPr>
          <w:p w14:paraId="6B9C96A8" w14:textId="08BF6B33" w:rsidR="00EE1349" w:rsidRPr="00924206" w:rsidRDefault="00324002" w:rsidP="00EE1349">
            <w:r>
              <w:t>sessielaag</w:t>
            </w:r>
          </w:p>
          <w:p w14:paraId="15C3FAAC" w14:textId="77777777" w:rsidR="00EE1349" w:rsidRPr="00924206" w:rsidRDefault="00EE1349" w:rsidP="00EE1349"/>
        </w:tc>
      </w:tr>
      <w:tr w:rsidR="00EE1349" w:rsidRPr="00924206" w14:paraId="7DD459A2" w14:textId="77777777" w:rsidTr="002D06D8">
        <w:tc>
          <w:tcPr>
            <w:tcW w:w="3681" w:type="dxa"/>
            <w:vAlign w:val="center"/>
          </w:tcPr>
          <w:p w14:paraId="7AB28C9D" w14:textId="74246430" w:rsidR="00EE1349" w:rsidRPr="00924206" w:rsidRDefault="002D06D8" w:rsidP="00EE1349">
            <w:pPr>
              <w:jc w:val="center"/>
            </w:pPr>
            <w:r w:rsidRPr="00924206">
              <w:t>Het toevoegen van een MAC-adres aan een frame</w:t>
            </w:r>
          </w:p>
        </w:tc>
        <w:tc>
          <w:tcPr>
            <w:tcW w:w="5947" w:type="dxa"/>
          </w:tcPr>
          <w:p w14:paraId="28A78292" w14:textId="088BBC79" w:rsidR="00EE1349" w:rsidRPr="00924206" w:rsidRDefault="00324002" w:rsidP="00EE1349">
            <w:r>
              <w:t>verbindingslaag</w:t>
            </w:r>
          </w:p>
          <w:p w14:paraId="2EC95BD2" w14:textId="77777777" w:rsidR="00EE1349" w:rsidRPr="00924206" w:rsidRDefault="00EE1349" w:rsidP="00EE1349"/>
        </w:tc>
      </w:tr>
      <w:tr w:rsidR="00EE1349" w:rsidRPr="00924206" w14:paraId="079E54B7" w14:textId="77777777" w:rsidTr="002D06D8">
        <w:tc>
          <w:tcPr>
            <w:tcW w:w="3681" w:type="dxa"/>
            <w:vAlign w:val="center"/>
          </w:tcPr>
          <w:p w14:paraId="567F8D97" w14:textId="2D621B88" w:rsidR="00EE1349" w:rsidRPr="00924206" w:rsidRDefault="002D06D8" w:rsidP="00EE1349">
            <w:pPr>
              <w:jc w:val="center"/>
            </w:pPr>
            <w:r w:rsidRPr="00924206">
              <w:t>Het segmenteren van bestanden voor verzending</w:t>
            </w:r>
          </w:p>
        </w:tc>
        <w:tc>
          <w:tcPr>
            <w:tcW w:w="5947" w:type="dxa"/>
          </w:tcPr>
          <w:p w14:paraId="5AD447AD" w14:textId="1CB5EDC2" w:rsidR="00EE1349" w:rsidRPr="00924206" w:rsidRDefault="00324002" w:rsidP="00EE1349">
            <w:r>
              <w:t>transportlaag</w:t>
            </w:r>
          </w:p>
          <w:p w14:paraId="7667CFDD" w14:textId="77777777" w:rsidR="00EE1349" w:rsidRPr="00924206" w:rsidRDefault="00EE1349" w:rsidP="00EE1349"/>
        </w:tc>
      </w:tr>
    </w:tbl>
    <w:p w14:paraId="5334A7E6" w14:textId="77777777" w:rsidR="00BC6E2A" w:rsidRPr="00924206" w:rsidRDefault="00BC6E2A" w:rsidP="00EE1349"/>
    <w:p w14:paraId="084236A4" w14:textId="05F83116" w:rsidR="00EE1349" w:rsidRPr="00924206" w:rsidRDefault="00EE1349" w:rsidP="00EE1349">
      <w:pPr>
        <w:pStyle w:val="Heading2"/>
      </w:pPr>
      <w:r w:rsidRPr="00924206">
        <w:t xml:space="preserve">Wat is een </w:t>
      </w:r>
      <w:r w:rsidR="002D06D8" w:rsidRPr="00924206">
        <w:t>netwerk</w:t>
      </w:r>
      <w:r w:rsidRPr="00924206">
        <w:t>protocol? Leg uit met behulp van een voorbeeld uit het dagelijkse leven.</w:t>
      </w:r>
      <w:r w:rsidRPr="00924206">
        <w:tab/>
        <w:t>/</w:t>
      </w:r>
      <w:r w:rsidR="00C36CFF" w:rsidRPr="00924206">
        <w:t>2</w:t>
      </w:r>
    </w:p>
    <w:p w14:paraId="64B2991D" w14:textId="77777777" w:rsidR="00EE1349" w:rsidRPr="00924206" w:rsidRDefault="00EE1349" w:rsidP="00EE1349"/>
    <w:p w14:paraId="7241D479" w14:textId="53C62945" w:rsidR="00132E05" w:rsidRPr="00924206" w:rsidRDefault="00324002" w:rsidP="00EE1349">
      <w:r>
        <w:t>Het protocol identificeert de funcionaliteit van de url</w:t>
      </w:r>
    </w:p>
    <w:p w14:paraId="5094F5C7" w14:textId="0A877ED2" w:rsidR="00EE1349" w:rsidRPr="00924206" w:rsidRDefault="00324002" w:rsidP="00EE1349">
      <w:r>
        <w:t>Bijvoorbeeld https://</w:t>
      </w:r>
    </w:p>
    <w:p w14:paraId="5A7F4CB1" w14:textId="1FEADC11" w:rsidR="00BC6E2A" w:rsidRPr="00924206" w:rsidRDefault="00324002" w:rsidP="00EE1349">
      <w:r>
        <w:t>Https://www.google.com</w:t>
      </w:r>
    </w:p>
    <w:p w14:paraId="20FF5AFF" w14:textId="77777777" w:rsidR="00BC6E2A" w:rsidRPr="00924206" w:rsidRDefault="00BC6E2A" w:rsidP="00EE1349"/>
    <w:p w14:paraId="54F5AD61" w14:textId="46956E07" w:rsidR="00EE1349" w:rsidRPr="00924206" w:rsidRDefault="00EE1349" w:rsidP="00EE1349">
      <w:pPr>
        <w:pStyle w:val="Heading1"/>
      </w:pPr>
      <w:r w:rsidRPr="00924206">
        <w:t>Netwerkapplicaties</w:t>
      </w:r>
      <w:r w:rsidR="00B40C77" w:rsidRPr="00924206">
        <w:tab/>
        <w:t>/</w:t>
      </w:r>
      <w:r w:rsidR="00F107BC">
        <w:t>5</w:t>
      </w:r>
    </w:p>
    <w:p w14:paraId="3FC05206" w14:textId="4CC468AC" w:rsidR="002D06D8" w:rsidRPr="00924206" w:rsidRDefault="00A57FBC" w:rsidP="00A57FBC">
      <w:pPr>
        <w:pStyle w:val="Heading2"/>
      </w:pPr>
      <w:r w:rsidRPr="00924206">
        <w:t>Toon aan met een voorbeeld hoe je het subnetmask</w:t>
      </w:r>
      <w:r w:rsidR="00C36CFF" w:rsidRPr="00924206">
        <w:t>er</w:t>
      </w:r>
      <w:r w:rsidRPr="00924206">
        <w:t xml:space="preserve"> kan gebruiken om een IP-adres in een </w:t>
      </w:r>
      <w:r w:rsidR="002D06D8" w:rsidRPr="00924206">
        <w:t>identificatie</w:t>
      </w:r>
      <w:r w:rsidR="00BD7B8C" w:rsidRPr="00924206">
        <w:t>deel</w:t>
      </w:r>
      <w:r w:rsidRPr="00924206">
        <w:t xml:space="preserve"> en</w:t>
      </w:r>
      <w:r w:rsidR="00BD7B8C" w:rsidRPr="00924206">
        <w:t xml:space="preserve"> een</w:t>
      </w:r>
      <w:r w:rsidRPr="00924206">
        <w:t xml:space="preserve"> hostdeel op</w:t>
      </w:r>
      <w:r w:rsidR="00BD7B8C" w:rsidRPr="00924206">
        <w:t xml:space="preserve"> te </w:t>
      </w:r>
      <w:r w:rsidRPr="00924206">
        <w:t>splitsen.</w:t>
      </w:r>
      <w:r w:rsidR="002D06D8" w:rsidRPr="00924206">
        <w:tab/>
        <w:t>/2</w:t>
      </w:r>
    </w:p>
    <w:p w14:paraId="414D5145" w14:textId="19A16CDA" w:rsidR="002D06D8" w:rsidRDefault="00324002" w:rsidP="002D06D8">
      <w:r>
        <w:t>Subnetmasker : 255.255.255.0</w:t>
      </w:r>
    </w:p>
    <w:p w14:paraId="18C7E8E0" w14:textId="38219252" w:rsidR="002D06D8" w:rsidRPr="00924206" w:rsidRDefault="00324002" w:rsidP="002D06D8">
      <w:r>
        <w:t>De getallen 255 maken de octetten onveranderbaar =&gt; host id bits</w:t>
      </w:r>
    </w:p>
    <w:p w14:paraId="6E58E00D" w14:textId="77777777" w:rsidR="002D06D8" w:rsidRPr="00924206" w:rsidRDefault="002D06D8" w:rsidP="002D06D8"/>
    <w:p w14:paraId="7EDAFCBA" w14:textId="77777777" w:rsidR="002D06D8" w:rsidRPr="00924206" w:rsidRDefault="002D06D8" w:rsidP="002D06D8"/>
    <w:p w14:paraId="7F59DBAF" w14:textId="2658800D" w:rsidR="00A57FBC" w:rsidRPr="00924206" w:rsidRDefault="002D06D8" w:rsidP="00A57FBC">
      <w:pPr>
        <w:pStyle w:val="Heading2"/>
      </w:pPr>
      <w:r w:rsidRPr="00924206">
        <w:t>Geef een voorbeeld van een Ipv4-adres, een ipv6-adres en een mac-adres.</w:t>
      </w:r>
      <w:r w:rsidRPr="00924206">
        <w:br/>
        <w:t xml:space="preserve">Leg </w:t>
      </w:r>
      <w:r w:rsidR="00C36CFF" w:rsidRPr="00924206">
        <w:t>bij elk adres uit waar het voor wordt gebruikt</w:t>
      </w:r>
      <w:r w:rsidR="00A57FBC" w:rsidRPr="00924206">
        <w:tab/>
        <w:t>/</w:t>
      </w:r>
      <w:r w:rsidR="00F107BC">
        <w:t>3</w:t>
      </w:r>
      <w:r w:rsidR="00A57FBC" w:rsidRPr="00924206">
        <w:t xml:space="preserve"> </w:t>
      </w:r>
    </w:p>
    <w:p w14:paraId="50047AA6" w14:textId="58F0DE65" w:rsidR="00A57FBC" w:rsidRPr="00924206" w:rsidRDefault="00324002" w:rsidP="00A57FBC">
      <w:r>
        <w:t>Ipv4: 192.168.10.2</w:t>
      </w:r>
    </w:p>
    <w:p w14:paraId="7556825E" w14:textId="166B9009" w:rsidR="00A57FBC" w:rsidRPr="00924206" w:rsidRDefault="00324002" w:rsidP="00A57FBC">
      <w:r>
        <w:t>Voor lokale netwerken</w:t>
      </w:r>
    </w:p>
    <w:p w14:paraId="0A3A6D2C" w14:textId="349B6A59" w:rsidR="002D06D8" w:rsidRDefault="00324002" w:rsidP="00A57FBC">
      <w:r>
        <w:t xml:space="preserve">Ipv6: </w:t>
      </w:r>
      <w:r w:rsidRPr="00324002">
        <w:t>2001:0db8:85a3:0000:0000:8a2e:0370:7334</w:t>
      </w:r>
    </w:p>
    <w:p w14:paraId="39DA3943" w14:textId="1E188445" w:rsidR="00324002" w:rsidRPr="00924206" w:rsidRDefault="00324002" w:rsidP="00A57FBC">
      <w:r>
        <w:t>Voor globale netwerken</w:t>
      </w:r>
    </w:p>
    <w:p w14:paraId="1048252B" w14:textId="67D362DB" w:rsidR="00BD7B8C" w:rsidRDefault="00324002">
      <w:pPr>
        <w:spacing w:after="160" w:line="259" w:lineRule="auto"/>
      </w:pPr>
      <w:r>
        <w:t xml:space="preserve">Mac: </w:t>
      </w:r>
      <w:r w:rsidRPr="00324002">
        <w:t>00:1B:44:11:3A:B7</w:t>
      </w:r>
    </w:p>
    <w:p w14:paraId="4DC19F8B" w14:textId="18203251" w:rsidR="00324002" w:rsidRPr="00924206" w:rsidRDefault="00324002">
      <w:pPr>
        <w:spacing w:after="160" w:line="259" w:lineRule="auto"/>
      </w:pPr>
      <w:r>
        <w:t>Vast identificatie van een hardware apparaat</w:t>
      </w:r>
    </w:p>
    <w:sectPr w:rsidR="00324002" w:rsidRPr="00924206" w:rsidSect="00C706EE">
      <w:footerReference w:type="default" r:id="rId14"/>
      <w:pgSz w:w="11906" w:h="16838"/>
      <w:pgMar w:top="425" w:right="567" w:bottom="425" w:left="1701" w:header="709" w:footer="1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CACF1" w14:textId="77777777" w:rsidR="00487B7A" w:rsidRDefault="00487B7A" w:rsidP="003B5EEC">
      <w:pPr>
        <w:spacing w:after="0"/>
      </w:pPr>
      <w:r>
        <w:separator/>
      </w:r>
    </w:p>
  </w:endnote>
  <w:endnote w:type="continuationSeparator" w:id="0">
    <w:p w14:paraId="0956F88D" w14:textId="77777777" w:rsidR="00487B7A" w:rsidRDefault="00487B7A" w:rsidP="003B5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60CDB" w14:textId="1B44E5BC" w:rsidR="003B5EEC" w:rsidRPr="003B5EEC" w:rsidRDefault="00D42D70" w:rsidP="00C706EE">
    <w:pPr>
      <w:pStyle w:val="Footer"/>
      <w:tabs>
        <w:tab w:val="clear" w:pos="4536"/>
        <w:tab w:val="clear" w:pos="9072"/>
        <w:tab w:val="right" w:pos="9638"/>
      </w:tabs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STYLEREF  Titel  \* MERGEFORMAT </w:instrText>
    </w:r>
    <w:r>
      <w:rPr>
        <w:sz w:val="18"/>
        <w:szCs w:val="18"/>
      </w:rPr>
      <w:fldChar w:fldCharType="separate"/>
    </w:r>
    <w:r w:rsidR="00324002">
      <w:rPr>
        <w:b/>
        <w:bCs/>
        <w:noProof/>
        <w:sz w:val="18"/>
        <w:szCs w:val="18"/>
        <w:lang w:val="en-US"/>
      </w:rPr>
      <w:t>Error! Use the Home tab to apply Titel to the text that you want to appear here.</w:t>
    </w:r>
    <w:r>
      <w:rPr>
        <w:sz w:val="18"/>
        <w:szCs w:val="18"/>
      </w:rPr>
      <w:fldChar w:fldCharType="end"/>
    </w:r>
    <w:r w:rsidR="003B5EEC" w:rsidRPr="003B5EEC">
      <w:rPr>
        <w:sz w:val="18"/>
        <w:szCs w:val="18"/>
      </w:rPr>
      <w:tab/>
    </w:r>
    <w:r w:rsidR="003B5EEC" w:rsidRPr="003B5EEC">
      <w:fldChar w:fldCharType="begin"/>
    </w:r>
    <w:r w:rsidR="003B5EEC" w:rsidRPr="003B5EEC">
      <w:instrText>PAGE   \* MERGEFORMAT</w:instrText>
    </w:r>
    <w:r w:rsidR="003B5EEC" w:rsidRPr="003B5EEC">
      <w:fldChar w:fldCharType="separate"/>
    </w:r>
    <w:r w:rsidR="00964C47" w:rsidRPr="00964C47">
      <w:rPr>
        <w:noProof/>
        <w:lang w:val="nl-NL"/>
      </w:rPr>
      <w:t>1</w:t>
    </w:r>
    <w:r w:rsidR="003B5EEC" w:rsidRPr="003B5EE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2C797" w14:textId="77777777" w:rsidR="00487B7A" w:rsidRDefault="00487B7A" w:rsidP="003B5EEC">
      <w:pPr>
        <w:spacing w:after="0"/>
      </w:pPr>
      <w:r>
        <w:separator/>
      </w:r>
    </w:p>
  </w:footnote>
  <w:footnote w:type="continuationSeparator" w:id="0">
    <w:p w14:paraId="54050C3B" w14:textId="77777777" w:rsidR="00487B7A" w:rsidRDefault="00487B7A" w:rsidP="003B5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E26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2289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6C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5A3CC8"/>
    <w:lvl w:ilvl="0">
      <w:start w:val="1"/>
      <w:numFmt w:val="decimal"/>
      <w:pStyle w:val="ListNumber2"/>
      <w:lvlText w:val="%1"/>
      <w:lvlJc w:val="left"/>
      <w:pPr>
        <w:ind w:left="70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4" w15:restartNumberingAfterBreak="0">
    <w:nsid w:val="FFFFFF80"/>
    <w:multiLevelType w:val="singleLevel"/>
    <w:tmpl w:val="E52A0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A8BB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EF3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20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A450F8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9" w15:restartNumberingAfterBreak="0">
    <w:nsid w:val="FFFFFF89"/>
    <w:multiLevelType w:val="singleLevel"/>
    <w:tmpl w:val="87B6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693B"/>
    <w:multiLevelType w:val="hybridMultilevel"/>
    <w:tmpl w:val="29588256"/>
    <w:lvl w:ilvl="0" w:tplc="5EDA3120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37CC7"/>
    <w:multiLevelType w:val="hybridMultilevel"/>
    <w:tmpl w:val="64FA25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72089"/>
    <w:multiLevelType w:val="hybridMultilevel"/>
    <w:tmpl w:val="5E58DFBA"/>
    <w:lvl w:ilvl="0" w:tplc="5E2C3E52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8B79C4"/>
    <w:multiLevelType w:val="hybridMultilevel"/>
    <w:tmpl w:val="698A3D88"/>
    <w:lvl w:ilvl="0" w:tplc="D6645C82">
      <w:start w:val="1"/>
      <w:numFmt w:val="decimal"/>
      <w:pStyle w:val="Heading1"/>
      <w:lvlText w:val="%1"/>
      <w:lvlJc w:val="left"/>
      <w:pPr>
        <w:ind w:left="720" w:hanging="360"/>
      </w:pPr>
      <w:rPr>
        <w:rFonts w:ascii="Trebuchet MS" w:hAnsi="Trebuchet MS" w:hint="default"/>
        <w:b/>
        <w:i w:val="0"/>
        <w:sz w:val="2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0514"/>
    <w:multiLevelType w:val="hybridMultilevel"/>
    <w:tmpl w:val="08AC15E8"/>
    <w:lvl w:ilvl="0" w:tplc="B08429FE">
      <w:start w:val="1"/>
      <w:numFmt w:val="lowerLetter"/>
      <w:pStyle w:val="Heading2"/>
      <w:lvlText w:val="%1"/>
      <w:lvlJc w:val="left"/>
      <w:pPr>
        <w:ind w:left="1004" w:hanging="360"/>
      </w:pPr>
      <w:rPr>
        <w:rFonts w:hint="default"/>
        <w:sz w:val="20"/>
      </w:rPr>
    </w:lvl>
    <w:lvl w:ilvl="1" w:tplc="08130019" w:tentative="1">
      <w:start w:val="1"/>
      <w:numFmt w:val="lowerLetter"/>
      <w:lvlText w:val="%2."/>
      <w:lvlJc w:val="left"/>
      <w:pPr>
        <w:ind w:left="1724" w:hanging="360"/>
      </w:pPr>
    </w:lvl>
    <w:lvl w:ilvl="2" w:tplc="0813001B" w:tentative="1">
      <w:start w:val="1"/>
      <w:numFmt w:val="lowerRoman"/>
      <w:lvlText w:val="%3."/>
      <w:lvlJc w:val="right"/>
      <w:pPr>
        <w:ind w:left="2444" w:hanging="180"/>
      </w:pPr>
    </w:lvl>
    <w:lvl w:ilvl="3" w:tplc="0813000F" w:tentative="1">
      <w:start w:val="1"/>
      <w:numFmt w:val="decimal"/>
      <w:lvlText w:val="%4."/>
      <w:lvlJc w:val="left"/>
      <w:pPr>
        <w:ind w:left="3164" w:hanging="360"/>
      </w:pPr>
    </w:lvl>
    <w:lvl w:ilvl="4" w:tplc="08130019" w:tentative="1">
      <w:start w:val="1"/>
      <w:numFmt w:val="lowerLetter"/>
      <w:lvlText w:val="%5."/>
      <w:lvlJc w:val="left"/>
      <w:pPr>
        <w:ind w:left="3884" w:hanging="360"/>
      </w:pPr>
    </w:lvl>
    <w:lvl w:ilvl="5" w:tplc="0813001B" w:tentative="1">
      <w:start w:val="1"/>
      <w:numFmt w:val="lowerRoman"/>
      <w:lvlText w:val="%6."/>
      <w:lvlJc w:val="right"/>
      <w:pPr>
        <w:ind w:left="4604" w:hanging="180"/>
      </w:pPr>
    </w:lvl>
    <w:lvl w:ilvl="6" w:tplc="0813000F" w:tentative="1">
      <w:start w:val="1"/>
      <w:numFmt w:val="decimal"/>
      <w:lvlText w:val="%7."/>
      <w:lvlJc w:val="left"/>
      <w:pPr>
        <w:ind w:left="5324" w:hanging="360"/>
      </w:pPr>
    </w:lvl>
    <w:lvl w:ilvl="7" w:tplc="08130019" w:tentative="1">
      <w:start w:val="1"/>
      <w:numFmt w:val="lowerLetter"/>
      <w:lvlText w:val="%8."/>
      <w:lvlJc w:val="left"/>
      <w:pPr>
        <w:ind w:left="6044" w:hanging="360"/>
      </w:pPr>
    </w:lvl>
    <w:lvl w:ilvl="8" w:tplc="0813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75A34EC0"/>
    <w:multiLevelType w:val="hybridMultilevel"/>
    <w:tmpl w:val="15466D0E"/>
    <w:lvl w:ilvl="0" w:tplc="E9749754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2D1D87"/>
    <w:multiLevelType w:val="hybridMultilevel"/>
    <w:tmpl w:val="0726C1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584D2B"/>
    <w:multiLevelType w:val="hybridMultilevel"/>
    <w:tmpl w:val="17C8C720"/>
    <w:lvl w:ilvl="0" w:tplc="F2F672E4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92795">
    <w:abstractNumId w:val="11"/>
  </w:num>
  <w:num w:numId="2" w16cid:durableId="1416130112">
    <w:abstractNumId w:val="16"/>
  </w:num>
  <w:num w:numId="3" w16cid:durableId="1639843236">
    <w:abstractNumId w:val="9"/>
  </w:num>
  <w:num w:numId="4" w16cid:durableId="136342371">
    <w:abstractNumId w:val="7"/>
  </w:num>
  <w:num w:numId="5" w16cid:durableId="853688511">
    <w:abstractNumId w:val="6"/>
  </w:num>
  <w:num w:numId="6" w16cid:durableId="1517769375">
    <w:abstractNumId w:val="5"/>
  </w:num>
  <w:num w:numId="7" w16cid:durableId="12146653">
    <w:abstractNumId w:val="4"/>
  </w:num>
  <w:num w:numId="8" w16cid:durableId="183133394">
    <w:abstractNumId w:val="8"/>
  </w:num>
  <w:num w:numId="9" w16cid:durableId="684479672">
    <w:abstractNumId w:val="3"/>
  </w:num>
  <w:num w:numId="10" w16cid:durableId="703939805">
    <w:abstractNumId w:val="2"/>
  </w:num>
  <w:num w:numId="11" w16cid:durableId="1174149879">
    <w:abstractNumId w:val="1"/>
  </w:num>
  <w:num w:numId="12" w16cid:durableId="501362439">
    <w:abstractNumId w:val="0"/>
  </w:num>
  <w:num w:numId="13" w16cid:durableId="1286735652">
    <w:abstractNumId w:val="13"/>
  </w:num>
  <w:num w:numId="14" w16cid:durableId="2095591144">
    <w:abstractNumId w:val="14"/>
  </w:num>
  <w:num w:numId="15" w16cid:durableId="1966613472">
    <w:abstractNumId w:val="17"/>
  </w:num>
  <w:num w:numId="16" w16cid:durableId="1057122907">
    <w:abstractNumId w:val="15"/>
  </w:num>
  <w:num w:numId="17" w16cid:durableId="1180705264">
    <w:abstractNumId w:val="12"/>
  </w:num>
  <w:num w:numId="18" w16cid:durableId="33313144">
    <w:abstractNumId w:val="10"/>
  </w:num>
  <w:num w:numId="19" w16cid:durableId="330911985">
    <w:abstractNumId w:val="14"/>
    <w:lvlOverride w:ilvl="0">
      <w:startOverride w:val="1"/>
    </w:lvlOverride>
  </w:num>
  <w:num w:numId="20" w16cid:durableId="987518140">
    <w:abstractNumId w:val="14"/>
    <w:lvlOverride w:ilvl="0">
      <w:startOverride w:val="1"/>
    </w:lvlOverride>
  </w:num>
  <w:num w:numId="21" w16cid:durableId="1213230630">
    <w:abstractNumId w:val="14"/>
    <w:lvlOverride w:ilvl="0">
      <w:startOverride w:val="1"/>
    </w:lvlOverride>
  </w:num>
  <w:num w:numId="22" w16cid:durableId="1703902424">
    <w:abstractNumId w:val="14"/>
    <w:lvlOverride w:ilvl="0">
      <w:startOverride w:val="1"/>
    </w:lvlOverride>
  </w:num>
  <w:num w:numId="23" w16cid:durableId="492527776">
    <w:abstractNumId w:val="14"/>
    <w:lvlOverride w:ilvl="0">
      <w:startOverride w:val="1"/>
    </w:lvlOverride>
  </w:num>
  <w:num w:numId="24" w16cid:durableId="399712339">
    <w:abstractNumId w:val="14"/>
    <w:lvlOverride w:ilvl="0">
      <w:startOverride w:val="1"/>
    </w:lvlOverride>
  </w:num>
  <w:num w:numId="25" w16cid:durableId="87092204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47"/>
    <w:rsid w:val="00007664"/>
    <w:rsid w:val="0002006B"/>
    <w:rsid w:val="0002265D"/>
    <w:rsid w:val="0003251C"/>
    <w:rsid w:val="000420A5"/>
    <w:rsid w:val="00044150"/>
    <w:rsid w:val="000942AC"/>
    <w:rsid w:val="000C47ED"/>
    <w:rsid w:val="000E6EC2"/>
    <w:rsid w:val="00132E05"/>
    <w:rsid w:val="00173763"/>
    <w:rsid w:val="001A4AD2"/>
    <w:rsid w:val="001E4B92"/>
    <w:rsid w:val="002A1863"/>
    <w:rsid w:val="002D06D8"/>
    <w:rsid w:val="002F5F39"/>
    <w:rsid w:val="00324002"/>
    <w:rsid w:val="003478D0"/>
    <w:rsid w:val="00350112"/>
    <w:rsid w:val="003B5EEC"/>
    <w:rsid w:val="003C04F9"/>
    <w:rsid w:val="00457FEB"/>
    <w:rsid w:val="00461BE2"/>
    <w:rsid w:val="00487B7A"/>
    <w:rsid w:val="004B51F1"/>
    <w:rsid w:val="004E561B"/>
    <w:rsid w:val="004E7CAF"/>
    <w:rsid w:val="00534DB1"/>
    <w:rsid w:val="00537A73"/>
    <w:rsid w:val="006754F3"/>
    <w:rsid w:val="00695683"/>
    <w:rsid w:val="006C1D6E"/>
    <w:rsid w:val="006C48CD"/>
    <w:rsid w:val="006D0077"/>
    <w:rsid w:val="007269A5"/>
    <w:rsid w:val="007544C2"/>
    <w:rsid w:val="007757E3"/>
    <w:rsid w:val="00781DC6"/>
    <w:rsid w:val="007821B1"/>
    <w:rsid w:val="0078304D"/>
    <w:rsid w:val="00790E47"/>
    <w:rsid w:val="00791B97"/>
    <w:rsid w:val="007C2868"/>
    <w:rsid w:val="007E2A9A"/>
    <w:rsid w:val="00805F9C"/>
    <w:rsid w:val="00813FEC"/>
    <w:rsid w:val="008A6B65"/>
    <w:rsid w:val="008C22EF"/>
    <w:rsid w:val="008D4ABB"/>
    <w:rsid w:val="00924206"/>
    <w:rsid w:val="00964C47"/>
    <w:rsid w:val="00993486"/>
    <w:rsid w:val="009C4A93"/>
    <w:rsid w:val="00A200AF"/>
    <w:rsid w:val="00A42DD6"/>
    <w:rsid w:val="00A57FBC"/>
    <w:rsid w:val="00AD79B6"/>
    <w:rsid w:val="00B0167E"/>
    <w:rsid w:val="00B076C5"/>
    <w:rsid w:val="00B241DD"/>
    <w:rsid w:val="00B40C77"/>
    <w:rsid w:val="00BC6E2A"/>
    <w:rsid w:val="00BD7B8C"/>
    <w:rsid w:val="00C265E6"/>
    <w:rsid w:val="00C36CFF"/>
    <w:rsid w:val="00C45BA9"/>
    <w:rsid w:val="00C549B2"/>
    <w:rsid w:val="00C621ED"/>
    <w:rsid w:val="00C706EE"/>
    <w:rsid w:val="00CE7A80"/>
    <w:rsid w:val="00CF725A"/>
    <w:rsid w:val="00D01B58"/>
    <w:rsid w:val="00D42D70"/>
    <w:rsid w:val="00D448E4"/>
    <w:rsid w:val="00D56027"/>
    <w:rsid w:val="00D7182B"/>
    <w:rsid w:val="00DA7856"/>
    <w:rsid w:val="00E54174"/>
    <w:rsid w:val="00EA3F36"/>
    <w:rsid w:val="00ED06E1"/>
    <w:rsid w:val="00EE1349"/>
    <w:rsid w:val="00EE6693"/>
    <w:rsid w:val="00F107BC"/>
    <w:rsid w:val="00FA1FC4"/>
    <w:rsid w:val="00FC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B2A1BD"/>
  <w15:chartTrackingRefBased/>
  <w15:docId w15:val="{506A9082-980D-46AB-8FB6-BA692FAB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80"/>
    <w:pPr>
      <w:spacing w:after="120" w:line="240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C77"/>
    <w:pPr>
      <w:keepNext/>
      <w:keepLines/>
      <w:numPr>
        <w:numId w:val="13"/>
      </w:numPr>
      <w:tabs>
        <w:tab w:val="right" w:pos="9639"/>
      </w:tabs>
      <w:spacing w:before="240"/>
      <w:ind w:left="284" w:hanging="284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AD2"/>
    <w:pPr>
      <w:keepNext/>
      <w:keepLines/>
      <w:numPr>
        <w:numId w:val="14"/>
      </w:numPr>
      <w:tabs>
        <w:tab w:val="right" w:pos="9639"/>
      </w:tabs>
      <w:spacing w:before="120"/>
      <w:ind w:left="568" w:hanging="284"/>
      <w:outlineLvl w:val="1"/>
    </w:pPr>
    <w:rPr>
      <w:rFonts w:eastAsiaTheme="majorEastAsia" w:cstheme="majorBidi"/>
      <w:b/>
      <w:szCs w:val="26"/>
    </w:rPr>
  </w:style>
  <w:style w:type="paragraph" w:styleId="Heading5">
    <w:name w:val="heading 5"/>
    <w:basedOn w:val="Normal"/>
    <w:next w:val="Normal"/>
    <w:link w:val="Heading5Char"/>
    <w:qFormat/>
    <w:rsid w:val="00D01B58"/>
    <w:pPr>
      <w:keepNext/>
      <w:autoSpaceDE w:val="0"/>
      <w:autoSpaceDN w:val="0"/>
      <w:adjustRightInd w:val="0"/>
      <w:jc w:val="both"/>
      <w:outlineLvl w:val="4"/>
    </w:pPr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01B58"/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D7182B"/>
    <w:pPr>
      <w:pBdr>
        <w:bottom w:val="single" w:sz="8" w:space="1" w:color="7F7F7F" w:themeColor="text1" w:themeTint="80"/>
      </w:pBdr>
      <w:spacing w:before="120" w:after="200"/>
      <w:contextualSpacing/>
      <w:jc w:val="center"/>
    </w:pPr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2B"/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0C77"/>
    <w:rPr>
      <w:rFonts w:ascii="Trebuchet MS" w:eastAsiaTheme="majorEastAsia" w:hAnsi="Trebuchet MS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4AD2"/>
    <w:rPr>
      <w:rFonts w:ascii="Trebuchet MS" w:eastAsiaTheme="majorEastAsia" w:hAnsi="Trebuchet MS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D01B58"/>
    <w:pPr>
      <w:ind w:left="340" w:hanging="340"/>
      <w:contextualSpacing/>
    </w:pPr>
  </w:style>
  <w:style w:type="paragraph" w:styleId="ListNumber">
    <w:name w:val="List Number"/>
    <w:basedOn w:val="Normal"/>
    <w:uiPriority w:val="99"/>
    <w:unhideWhenUsed/>
    <w:rsid w:val="00461BE2"/>
    <w:pPr>
      <w:keepNext/>
      <w:numPr>
        <w:numId w:val="8"/>
      </w:numPr>
      <w:spacing w:before="120"/>
      <w:ind w:left="357" w:hanging="357"/>
      <w:contextualSpacing/>
    </w:pPr>
    <w:rPr>
      <w:b/>
    </w:rPr>
  </w:style>
  <w:style w:type="paragraph" w:styleId="ListNumber2">
    <w:name w:val="List Number 2"/>
    <w:basedOn w:val="Normal"/>
    <w:uiPriority w:val="99"/>
    <w:unhideWhenUsed/>
    <w:rsid w:val="003B5EEC"/>
    <w:pPr>
      <w:keepNext/>
      <w:numPr>
        <w:numId w:val="9"/>
      </w:numPr>
      <w:spacing w:before="120"/>
      <w:ind w:left="697" w:hanging="357"/>
      <w:contextualSpacing/>
    </w:pPr>
    <w:rPr>
      <w:b/>
    </w:rPr>
  </w:style>
  <w:style w:type="table" w:styleId="TableGrid">
    <w:name w:val="Table Grid"/>
    <w:basedOn w:val="TableNormal"/>
    <w:uiPriority w:val="3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B5EEC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B5EEC"/>
    <w:rPr>
      <w:rFonts w:ascii="Trebuchet MS" w:hAnsi="Trebuchet MS"/>
    </w:rPr>
  </w:style>
  <w:style w:type="paragraph" w:styleId="ListBullet2">
    <w:name w:val="List Bullet 2"/>
    <w:basedOn w:val="Normal"/>
    <w:uiPriority w:val="99"/>
    <w:unhideWhenUsed/>
    <w:rsid w:val="00813FEC"/>
    <w:pPr>
      <w:numPr>
        <w:numId w:val="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42D70"/>
    <w:pPr>
      <w:numPr>
        <w:ilvl w:val="1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tabs>
        <w:tab w:val="right" w:pos="9639"/>
      </w:tabs>
      <w:spacing w:after="240"/>
    </w:pPr>
    <w:rPr>
      <w:rFonts w:ascii="Arial Rounded MT Bold" w:eastAsiaTheme="minorEastAsia" w:hAnsi="Arial Rounded MT Bold"/>
      <w:color w:val="C00000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2D70"/>
    <w:rPr>
      <w:rFonts w:ascii="Arial Rounded MT Bold" w:eastAsiaTheme="minorEastAsia" w:hAnsi="Arial Rounded MT Bold"/>
      <w:color w:val="C00000"/>
      <w:spacing w:val="15"/>
      <w:sz w:val="24"/>
    </w:rPr>
  </w:style>
  <w:style w:type="table" w:styleId="TableGridLight">
    <w:name w:val="Grid Table Light"/>
    <w:basedOn w:val="TableNormal"/>
    <w:uiPriority w:val="40"/>
    <w:rsid w:val="00D718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D7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Downloads\VOORSTEL%20Sjabloon%20voor%20examen%20of%20toets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1734ba-f494-4d6c-aa79-94e1bfe00b3b">
      <Terms xmlns="http://schemas.microsoft.com/office/infopath/2007/PartnerControls"/>
    </lcf76f155ced4ddcb4097134ff3c332f>
    <TaxCatchAll xmlns="6e7b6299-fb20-433f-8069-5aed32f87f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44A561624D3A429A503E81B39E5EB0" ma:contentTypeVersion="19" ma:contentTypeDescription="Een nieuw document maken." ma:contentTypeScope="" ma:versionID="c056af66ee13e78f364dfe1b12aeae5c">
  <xsd:schema xmlns:xsd="http://www.w3.org/2001/XMLSchema" xmlns:xs="http://www.w3.org/2001/XMLSchema" xmlns:p="http://schemas.microsoft.com/office/2006/metadata/properties" xmlns:ns2="6e7b6299-fb20-433f-8069-5aed32f87f5b" xmlns:ns3="1b1734ba-f494-4d6c-aa79-94e1bfe00b3b" targetNamespace="http://schemas.microsoft.com/office/2006/metadata/properties" ma:root="true" ma:fieldsID="81988838cd998f2d5f7762636a4ffec7" ns2:_="" ns3:_="">
    <xsd:import namespace="6e7b6299-fb20-433f-8069-5aed32f87f5b"/>
    <xsd:import namespace="1b1734ba-f494-4d6c-aa79-94e1bfe00b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b6299-fb20-433f-8069-5aed32f87f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748219e-b4d8-4d62-9b94-ad22bbd487ad}" ma:internalName="TaxCatchAll" ma:showField="CatchAllData" ma:web="6e7b6299-fb20-433f-8069-5aed32f87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734ba-f494-4d6c-aa79-94e1bfe00b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43af9f99-dff4-4038-ba59-6818e219b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8D3CEE-CDBB-4994-AFA3-84EB79A5E742}">
  <ds:schemaRefs>
    <ds:schemaRef ds:uri="http://schemas.microsoft.com/office/2006/metadata/properties"/>
    <ds:schemaRef ds:uri="http://schemas.microsoft.com/office/infopath/2007/PartnerControls"/>
    <ds:schemaRef ds:uri="1b1734ba-f494-4d6c-aa79-94e1bfe00b3b"/>
    <ds:schemaRef ds:uri="6e7b6299-fb20-433f-8069-5aed32f87f5b"/>
  </ds:schemaRefs>
</ds:datastoreItem>
</file>

<file path=customXml/itemProps2.xml><?xml version="1.0" encoding="utf-8"?>
<ds:datastoreItem xmlns:ds="http://schemas.openxmlformats.org/officeDocument/2006/customXml" ds:itemID="{C2537211-E504-413F-AF31-BA508D98F3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CB8276-914D-4777-8BB5-F7F045D80B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150976-8FBD-446E-8A9B-F9F6157318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b6299-fb20-433f-8069-5aed32f87f5b"/>
    <ds:schemaRef ds:uri="1b1734ba-f494-4d6c-aa79-94e1bfe00b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VOORSTEL Sjabloon voor examen of toets.dotx</Template>
  <TotalTime>39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Vital Vercleyen | Benedictuspoort</cp:lastModifiedBy>
  <cp:revision>12</cp:revision>
  <cp:lastPrinted>2024-12-11T23:18:00Z</cp:lastPrinted>
  <dcterms:created xsi:type="dcterms:W3CDTF">2024-12-11T18:57:00Z</dcterms:created>
  <dcterms:modified xsi:type="dcterms:W3CDTF">2025-10-01T08:05:00Z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0x0101004A44A561624D3A429A503E81B39E5EB0</vt:lpwstr>
  </property>
</Properties>
</file>